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1ACA9" w14:textId="77777777" w:rsidR="00AC57E3" w:rsidRDefault="00AC57E3">
      <w:pPr>
        <w:pStyle w:val="BodyText"/>
        <w:rPr>
          <w:noProof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7216" behindDoc="1" locked="0" layoutInCell="1" allowOverlap="1" wp14:anchorId="312D4F1B" wp14:editId="32408CA9">
            <wp:simplePos x="0" y="0"/>
            <wp:positionH relativeFrom="column">
              <wp:posOffset>-393700</wp:posOffset>
            </wp:positionH>
            <wp:positionV relativeFrom="paragraph">
              <wp:posOffset>-839470</wp:posOffset>
            </wp:positionV>
            <wp:extent cx="7223760" cy="102336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2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7160FEAA" wp14:editId="3116C6B4">
            <wp:simplePos x="0" y="0"/>
            <wp:positionH relativeFrom="column">
              <wp:posOffset>-698501</wp:posOffset>
            </wp:positionH>
            <wp:positionV relativeFrom="paragraph">
              <wp:posOffset>-1028700</wp:posOffset>
            </wp:positionV>
            <wp:extent cx="7917921" cy="11192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921" cy="11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9A03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DE543FC" w14:textId="77777777" w:rsidR="00812177" w:rsidRDefault="00812177">
      <w:pPr>
        <w:pStyle w:val="BodyText"/>
        <w:rPr>
          <w:rFonts w:ascii="Times New Roman"/>
          <w:sz w:val="20"/>
        </w:rPr>
      </w:pPr>
    </w:p>
    <w:p w14:paraId="3F6E161B" w14:textId="77777777" w:rsidR="00812177" w:rsidRDefault="00812177">
      <w:pPr>
        <w:pStyle w:val="BodyText"/>
        <w:rPr>
          <w:rFonts w:ascii="Times New Roman"/>
          <w:sz w:val="20"/>
        </w:rPr>
      </w:pPr>
    </w:p>
    <w:p w14:paraId="7D52D170" w14:textId="77777777" w:rsidR="00812177" w:rsidRDefault="00812177">
      <w:pPr>
        <w:pStyle w:val="BodyText"/>
        <w:rPr>
          <w:rFonts w:ascii="Times New Roman"/>
          <w:sz w:val="20"/>
        </w:rPr>
      </w:pPr>
    </w:p>
    <w:p w14:paraId="6D39A866" w14:textId="77777777" w:rsidR="00812177" w:rsidRDefault="00812177">
      <w:pPr>
        <w:pStyle w:val="BodyText"/>
        <w:rPr>
          <w:rFonts w:ascii="Times New Roman"/>
          <w:sz w:val="20"/>
        </w:rPr>
      </w:pPr>
    </w:p>
    <w:p w14:paraId="57FE54DA" w14:textId="77777777" w:rsidR="00812177" w:rsidRDefault="00812177">
      <w:pPr>
        <w:pStyle w:val="BodyText"/>
        <w:rPr>
          <w:rFonts w:ascii="Times New Roman"/>
          <w:sz w:val="20"/>
        </w:rPr>
      </w:pPr>
    </w:p>
    <w:p w14:paraId="530A1C84" w14:textId="77777777" w:rsidR="00812177" w:rsidRDefault="00812177">
      <w:pPr>
        <w:pStyle w:val="BodyText"/>
        <w:rPr>
          <w:rFonts w:ascii="Times New Roman"/>
          <w:sz w:val="20"/>
        </w:rPr>
      </w:pPr>
    </w:p>
    <w:p w14:paraId="45F4CE51" w14:textId="77777777" w:rsidR="00812177" w:rsidRDefault="00812177">
      <w:pPr>
        <w:pStyle w:val="BodyText"/>
        <w:rPr>
          <w:rFonts w:ascii="Times New Roman"/>
          <w:sz w:val="20"/>
        </w:rPr>
      </w:pPr>
    </w:p>
    <w:p w14:paraId="5B9BD583" w14:textId="77777777" w:rsidR="00812177" w:rsidRDefault="00812177">
      <w:pPr>
        <w:pStyle w:val="BodyText"/>
        <w:rPr>
          <w:rFonts w:ascii="Times New Roman"/>
          <w:sz w:val="20"/>
        </w:rPr>
      </w:pPr>
    </w:p>
    <w:p w14:paraId="045AE580" w14:textId="77777777" w:rsidR="00812177" w:rsidRDefault="00812177">
      <w:pPr>
        <w:pStyle w:val="BodyText"/>
        <w:rPr>
          <w:rFonts w:ascii="Times New Roman"/>
          <w:sz w:val="20"/>
        </w:rPr>
      </w:pPr>
    </w:p>
    <w:p w14:paraId="2E2309FC" w14:textId="77777777" w:rsidR="00812177" w:rsidRDefault="00812177">
      <w:pPr>
        <w:pStyle w:val="BodyText"/>
        <w:rPr>
          <w:rFonts w:ascii="Times New Roman"/>
          <w:sz w:val="20"/>
        </w:rPr>
      </w:pPr>
    </w:p>
    <w:p w14:paraId="1142E204" w14:textId="77777777" w:rsidR="00812177" w:rsidRDefault="00812177">
      <w:pPr>
        <w:pStyle w:val="BodyText"/>
        <w:rPr>
          <w:rFonts w:ascii="Times New Roman"/>
          <w:sz w:val="20"/>
        </w:rPr>
      </w:pPr>
    </w:p>
    <w:p w14:paraId="4DE56248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F85226" w14:textId="77777777" w:rsidR="00812177" w:rsidRDefault="00812177">
      <w:pPr>
        <w:pStyle w:val="BodyText"/>
        <w:rPr>
          <w:rFonts w:ascii="Times New Roman"/>
          <w:sz w:val="20"/>
        </w:rPr>
      </w:pPr>
    </w:p>
    <w:p w14:paraId="18746E86" w14:textId="77777777" w:rsidR="00812177" w:rsidRDefault="00812177">
      <w:pPr>
        <w:pStyle w:val="BodyText"/>
        <w:rPr>
          <w:rFonts w:ascii="Times New Roman"/>
          <w:sz w:val="20"/>
        </w:rPr>
      </w:pPr>
    </w:p>
    <w:p w14:paraId="45C0C1C1" w14:textId="77777777" w:rsidR="00812177" w:rsidRDefault="00812177">
      <w:pPr>
        <w:pStyle w:val="BodyText"/>
        <w:rPr>
          <w:rFonts w:ascii="Times New Roman"/>
          <w:sz w:val="20"/>
        </w:rPr>
      </w:pPr>
    </w:p>
    <w:p w14:paraId="0ED5D000" w14:textId="77777777" w:rsidR="00812177" w:rsidRDefault="00812177">
      <w:pPr>
        <w:pStyle w:val="BodyText"/>
        <w:rPr>
          <w:rFonts w:ascii="Times New Roman"/>
          <w:sz w:val="20"/>
        </w:rPr>
      </w:pPr>
    </w:p>
    <w:p w14:paraId="3B993D08" w14:textId="77777777" w:rsidR="00812177" w:rsidRDefault="00812177">
      <w:pPr>
        <w:pStyle w:val="BodyText"/>
        <w:rPr>
          <w:rFonts w:ascii="Times New Roman"/>
          <w:sz w:val="20"/>
        </w:rPr>
      </w:pPr>
    </w:p>
    <w:p w14:paraId="00C73C1E" w14:textId="77777777" w:rsidR="00812177" w:rsidRDefault="00812177">
      <w:pPr>
        <w:pStyle w:val="BodyText"/>
        <w:rPr>
          <w:rFonts w:ascii="Times New Roman"/>
          <w:sz w:val="20"/>
        </w:rPr>
      </w:pPr>
    </w:p>
    <w:p w14:paraId="765A0710" w14:textId="77777777" w:rsidR="00812177" w:rsidRDefault="00812177">
      <w:pPr>
        <w:pStyle w:val="BodyText"/>
        <w:rPr>
          <w:rFonts w:ascii="Times New Roman"/>
          <w:sz w:val="20"/>
        </w:rPr>
      </w:pPr>
    </w:p>
    <w:p w14:paraId="76CDEB8B" w14:textId="77777777" w:rsidR="00812177" w:rsidRDefault="00AC57E3" w:rsidP="00AC57E3">
      <w:pPr>
        <w:pStyle w:val="BodyText"/>
        <w:tabs>
          <w:tab w:val="left" w:pos="7880"/>
          <w:tab w:val="right" w:pos="9140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</w:p>
    <w:p w14:paraId="54D22D1B" w14:textId="77777777" w:rsidR="00812177" w:rsidRDefault="00812177">
      <w:pPr>
        <w:pStyle w:val="BodyText"/>
        <w:rPr>
          <w:rFonts w:ascii="Times New Roman"/>
          <w:sz w:val="20"/>
        </w:rPr>
      </w:pPr>
    </w:p>
    <w:p w14:paraId="1E193728" w14:textId="77777777" w:rsidR="00812177" w:rsidRDefault="00812177">
      <w:pPr>
        <w:pStyle w:val="BodyText"/>
        <w:rPr>
          <w:rFonts w:ascii="Times New Roman"/>
          <w:sz w:val="20"/>
        </w:rPr>
      </w:pPr>
    </w:p>
    <w:p w14:paraId="4865C4E9" w14:textId="77777777" w:rsidR="00812177" w:rsidRDefault="00812177">
      <w:pPr>
        <w:pStyle w:val="BodyText"/>
        <w:rPr>
          <w:rFonts w:ascii="Times New Roman"/>
          <w:sz w:val="20"/>
        </w:rPr>
      </w:pPr>
    </w:p>
    <w:p w14:paraId="033FEE26" w14:textId="77777777" w:rsidR="00812177" w:rsidRDefault="00812177">
      <w:pPr>
        <w:pStyle w:val="BodyText"/>
        <w:rPr>
          <w:rFonts w:ascii="Times New Roman"/>
          <w:sz w:val="20"/>
        </w:rPr>
      </w:pPr>
    </w:p>
    <w:p w14:paraId="469FD091" w14:textId="77777777" w:rsidR="00812177" w:rsidRDefault="00812177">
      <w:pPr>
        <w:pStyle w:val="BodyText"/>
        <w:rPr>
          <w:rFonts w:ascii="Times New Roman"/>
          <w:sz w:val="20"/>
        </w:rPr>
      </w:pPr>
    </w:p>
    <w:p w14:paraId="7C111D52" w14:textId="77777777" w:rsidR="00812177" w:rsidRDefault="00812177">
      <w:pPr>
        <w:pStyle w:val="BodyText"/>
        <w:rPr>
          <w:rFonts w:ascii="Times New Roman"/>
          <w:sz w:val="20"/>
        </w:rPr>
      </w:pPr>
    </w:p>
    <w:p w14:paraId="379ED10B" w14:textId="77777777" w:rsidR="00812177" w:rsidRDefault="00812177">
      <w:pPr>
        <w:pStyle w:val="BodyText"/>
        <w:rPr>
          <w:rFonts w:ascii="Times New Roman"/>
          <w:sz w:val="20"/>
        </w:rPr>
      </w:pPr>
    </w:p>
    <w:p w14:paraId="62C66F62" w14:textId="77777777" w:rsidR="00812177" w:rsidRDefault="00812177">
      <w:pPr>
        <w:pStyle w:val="BodyText"/>
        <w:rPr>
          <w:rFonts w:ascii="Times New Roman"/>
          <w:sz w:val="20"/>
        </w:rPr>
      </w:pPr>
    </w:p>
    <w:p w14:paraId="71ABDB04" w14:textId="77777777" w:rsidR="00812177" w:rsidRDefault="00812177">
      <w:pPr>
        <w:pStyle w:val="BodyText"/>
        <w:rPr>
          <w:rFonts w:ascii="Times New Roman"/>
          <w:sz w:val="20"/>
        </w:rPr>
      </w:pPr>
    </w:p>
    <w:p w14:paraId="68FE0F2D" w14:textId="77777777" w:rsidR="00812177" w:rsidRDefault="00812177">
      <w:pPr>
        <w:pStyle w:val="BodyText"/>
        <w:rPr>
          <w:rFonts w:ascii="Times New Roman"/>
          <w:sz w:val="20"/>
        </w:rPr>
      </w:pPr>
    </w:p>
    <w:p w14:paraId="759932B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13CBDD4" w14:textId="77777777" w:rsidR="00812177" w:rsidRDefault="00812177">
      <w:pPr>
        <w:pStyle w:val="BodyText"/>
        <w:rPr>
          <w:rFonts w:ascii="Times New Roman"/>
          <w:sz w:val="20"/>
        </w:rPr>
      </w:pPr>
    </w:p>
    <w:p w14:paraId="624B2BFB" w14:textId="77777777" w:rsidR="00812177" w:rsidRDefault="00812177">
      <w:pPr>
        <w:pStyle w:val="BodyText"/>
        <w:rPr>
          <w:rFonts w:ascii="Times New Roman"/>
          <w:sz w:val="20"/>
        </w:rPr>
      </w:pPr>
    </w:p>
    <w:p w14:paraId="78E31E56" w14:textId="77777777" w:rsidR="00812177" w:rsidRDefault="00812177">
      <w:pPr>
        <w:pStyle w:val="BodyText"/>
        <w:rPr>
          <w:rFonts w:ascii="Times New Roman"/>
          <w:sz w:val="20"/>
        </w:rPr>
      </w:pPr>
    </w:p>
    <w:p w14:paraId="3C0FC77F" w14:textId="77777777" w:rsidR="00812177" w:rsidRDefault="00812177">
      <w:pPr>
        <w:pStyle w:val="BodyText"/>
        <w:rPr>
          <w:rFonts w:ascii="Times New Roman"/>
          <w:sz w:val="20"/>
        </w:rPr>
      </w:pPr>
    </w:p>
    <w:p w14:paraId="44652F86" w14:textId="77777777" w:rsidR="00812177" w:rsidRDefault="00812177">
      <w:pPr>
        <w:pStyle w:val="BodyText"/>
        <w:rPr>
          <w:rFonts w:ascii="Times New Roman"/>
          <w:sz w:val="20"/>
        </w:rPr>
      </w:pPr>
    </w:p>
    <w:p w14:paraId="78DD0018" w14:textId="77777777" w:rsidR="00812177" w:rsidRDefault="00812177">
      <w:pPr>
        <w:pStyle w:val="BodyText"/>
        <w:rPr>
          <w:rFonts w:ascii="Times New Roman"/>
          <w:sz w:val="20"/>
        </w:rPr>
      </w:pPr>
    </w:p>
    <w:p w14:paraId="51597F72" w14:textId="77777777" w:rsidR="00812177" w:rsidRDefault="00812177">
      <w:pPr>
        <w:pStyle w:val="BodyText"/>
        <w:rPr>
          <w:rFonts w:ascii="Times New Roman"/>
          <w:sz w:val="20"/>
        </w:rPr>
      </w:pPr>
    </w:p>
    <w:p w14:paraId="717B1373" w14:textId="77777777" w:rsidR="00812177" w:rsidRDefault="00812177">
      <w:pPr>
        <w:pStyle w:val="BodyText"/>
        <w:rPr>
          <w:rFonts w:ascii="Times New Roman"/>
          <w:sz w:val="20"/>
        </w:rPr>
      </w:pPr>
    </w:p>
    <w:p w14:paraId="19A61738" w14:textId="77777777" w:rsidR="00812177" w:rsidRDefault="00812177">
      <w:pPr>
        <w:pStyle w:val="BodyText"/>
        <w:rPr>
          <w:rFonts w:ascii="Times New Roman"/>
          <w:sz w:val="20"/>
        </w:rPr>
      </w:pPr>
    </w:p>
    <w:p w14:paraId="13D57D50" w14:textId="77777777" w:rsidR="00812177" w:rsidRDefault="00812177">
      <w:pPr>
        <w:pStyle w:val="BodyText"/>
        <w:rPr>
          <w:rFonts w:ascii="Times New Roman"/>
          <w:sz w:val="20"/>
        </w:rPr>
      </w:pPr>
    </w:p>
    <w:p w14:paraId="003521DC" w14:textId="41B56546" w:rsidR="00812177" w:rsidRPr="00AC57E3" w:rsidRDefault="004A2664">
      <w:pPr>
        <w:pStyle w:val="BodyText"/>
        <w:spacing w:before="8"/>
        <w:rPr>
          <w:color w:val="FFFFFF" w:themeColor="background1"/>
          <w:sz w:val="82"/>
        </w:rPr>
      </w:pPr>
      <w:r>
        <w:rPr>
          <w:color w:val="FFFFFF" w:themeColor="background1"/>
        </w:rPr>
        <w:t>Part 2</w:t>
      </w:r>
    </w:p>
    <w:p w14:paraId="1160A674" w14:textId="77777777" w:rsidR="00C57B6B" w:rsidRDefault="00C57B6B">
      <w:pPr>
        <w:ind w:left="251"/>
        <w:rPr>
          <w:color w:val="FFFFFF" w:themeColor="background1"/>
          <w:sz w:val="48"/>
        </w:rPr>
      </w:pPr>
    </w:p>
    <w:p w14:paraId="43DE6617" w14:textId="77777777" w:rsidR="00C57B6B" w:rsidRDefault="00C57B6B">
      <w:pPr>
        <w:ind w:left="251"/>
        <w:rPr>
          <w:color w:val="FFFFFF" w:themeColor="background1"/>
          <w:sz w:val="48"/>
        </w:rPr>
      </w:pPr>
    </w:p>
    <w:p w14:paraId="45FF602C" w14:textId="77777777" w:rsidR="00812177" w:rsidRDefault="00B16758">
      <w:pPr>
        <w:ind w:left="251"/>
        <w:rPr>
          <w:color w:val="FFFFFF" w:themeColor="background1"/>
          <w:sz w:val="48"/>
        </w:rPr>
      </w:pPr>
      <w:r>
        <w:rPr>
          <w:color w:val="FFFFFF" w:themeColor="background1"/>
          <w:sz w:val="48"/>
        </w:rPr>
        <w:t>ST10286777</w:t>
      </w:r>
      <w:r w:rsidR="00AB1410">
        <w:rPr>
          <w:color w:val="FFFFFF" w:themeColor="background1"/>
          <w:sz w:val="48"/>
        </w:rPr>
        <w:t xml:space="preserve"> </w:t>
      </w:r>
    </w:p>
    <w:p w14:paraId="71193F8A" w14:textId="0E2304E5" w:rsidR="00605760" w:rsidRDefault="00B16758">
      <w:pPr>
        <w:ind w:left="251"/>
        <w:rPr>
          <w:color w:val="FFFFFF" w:themeColor="background1"/>
          <w:sz w:val="48"/>
        </w:rPr>
      </w:pPr>
      <w:r>
        <w:rPr>
          <w:color w:val="FFFFFF" w:themeColor="background1"/>
          <w:sz w:val="48"/>
        </w:rPr>
        <w:t>PR</w:t>
      </w:r>
      <w:r w:rsidR="004A2664">
        <w:rPr>
          <w:color w:val="FFFFFF" w:themeColor="background1"/>
          <w:sz w:val="48"/>
        </w:rPr>
        <w:t>OG</w:t>
      </w:r>
      <w:r w:rsidR="00C57B6B">
        <w:rPr>
          <w:color w:val="FFFFFF" w:themeColor="background1"/>
          <w:sz w:val="48"/>
        </w:rPr>
        <w:t>62</w:t>
      </w:r>
      <w:r>
        <w:rPr>
          <w:color w:val="FFFFFF" w:themeColor="background1"/>
          <w:sz w:val="48"/>
        </w:rPr>
        <w:t>12</w:t>
      </w:r>
    </w:p>
    <w:p w14:paraId="70A77CE1" w14:textId="77777777" w:rsidR="00605760" w:rsidRDefault="000025BC" w:rsidP="00605760">
      <w:pPr>
        <w:pStyle w:val="Default"/>
      </w:pPr>
      <w:r>
        <w:rPr>
          <w:color w:val="FFFFFF" w:themeColor="background1"/>
          <w:sz w:val="48"/>
        </w:rPr>
        <w:t xml:space="preserve">  </w:t>
      </w:r>
    </w:p>
    <w:p w14:paraId="646EA55E" w14:textId="77777777" w:rsidR="00AB1410" w:rsidRDefault="00AB1410">
      <w:pPr>
        <w:rPr>
          <w:color w:val="FFFFFF" w:themeColor="background1"/>
          <w:sz w:val="48"/>
        </w:rPr>
      </w:pPr>
      <w:r>
        <w:rPr>
          <w:color w:val="FFFFFF" w:themeColor="background1"/>
          <w:sz w:val="48"/>
        </w:rPr>
        <w:br w:type="page"/>
      </w:r>
    </w:p>
    <w:p w14:paraId="03CAFB11" w14:textId="77777777" w:rsidR="00B16758" w:rsidRDefault="00B16758" w:rsidP="00501F8E">
      <w:pPr>
        <w:rPr>
          <w:sz w:val="24"/>
          <w:szCs w:val="24"/>
          <w:vertAlign w:val="superscript"/>
        </w:rPr>
      </w:pPr>
    </w:p>
    <w:sdt>
      <w:sdtPr>
        <w:id w:val="134111523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</w:rPr>
      </w:sdtEndPr>
      <w:sdtContent>
        <w:p w14:paraId="0CACE1D1" w14:textId="747AD985" w:rsidR="007B2D45" w:rsidRDefault="007B2D45">
          <w:pPr>
            <w:pStyle w:val="TOCHeading"/>
          </w:pPr>
          <w:r>
            <w:t>Table of Contents</w:t>
          </w:r>
        </w:p>
        <w:p w14:paraId="7E43A221" w14:textId="1F5CA83D" w:rsidR="007B2D45" w:rsidRDefault="007B2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ZA" w:eastAsia="en-Z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162525" w:history="1">
            <w:r w:rsidRPr="005826FF">
              <w:rPr>
                <w:rStyle w:val="Hyperlink"/>
              </w:rPr>
              <w:t>Implementation of feedback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_Toc180162525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3AFD7E2" w14:textId="04CDECE4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26" w:history="1">
            <w:r w:rsidRPr="005826FF">
              <w:rPr>
                <w:rStyle w:val="Hyperlink"/>
                <w:noProof/>
              </w:rPr>
              <w:t>Lecturer Feedback: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B160" w14:textId="2677674D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27" w:history="1">
            <w:r w:rsidRPr="005826FF">
              <w:rPr>
                <w:rStyle w:val="Hyperlink"/>
                <w:noProof/>
              </w:rPr>
              <w:t xml:space="preserve">How I </w:t>
            </w:r>
            <w:r w:rsidRPr="005826FF">
              <w:rPr>
                <w:rStyle w:val="Hyperlink"/>
                <w:noProof/>
                <w:lang w:val="en-ZA"/>
              </w:rPr>
              <w:t>implemented the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732A" w14:textId="5F366A80" w:rsidR="007B2D45" w:rsidRDefault="007B2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80162528" w:history="1">
            <w:r w:rsidRPr="005826FF">
              <w:rPr>
                <w:rStyle w:val="Hyperlink"/>
                <w:lang w:val="en-ZA"/>
              </w:rPr>
              <w:t>Application Screenshots: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_Toc180162528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4CCA14" w14:textId="595F06C6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29" w:history="1">
            <w:r w:rsidRPr="005826FF">
              <w:rPr>
                <w:rStyle w:val="Hyperlink"/>
                <w:noProof/>
                <w:lang w:val="en-ZA"/>
              </w:rPr>
              <w:t>Home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14778" w14:textId="75EEF179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0" w:history="1">
            <w:r w:rsidRPr="005826FF">
              <w:rPr>
                <w:rStyle w:val="Hyperlink"/>
                <w:noProof/>
                <w:lang w:val="en-ZA"/>
              </w:rPr>
              <w:t>About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9724" w14:textId="4EBF5980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1" w:history="1">
            <w:r w:rsidRPr="005826FF">
              <w:rPr>
                <w:rStyle w:val="Hyperlink"/>
                <w:noProof/>
                <w:lang w:val="en-ZA"/>
              </w:rPr>
              <w:t>Submit Claims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62408" w14:textId="1612D6F9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2" w:history="1">
            <w:r w:rsidRPr="005826FF">
              <w:rPr>
                <w:rStyle w:val="Hyperlink"/>
                <w:noProof/>
                <w:lang w:val="en-ZA"/>
              </w:rPr>
              <w:t>Review/ Process Claim view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12C96" w14:textId="6C333C75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3" w:history="1">
            <w:r w:rsidRPr="005826FF">
              <w:rPr>
                <w:rStyle w:val="Hyperlink"/>
                <w:noProof/>
                <w:lang w:val="en-ZA"/>
              </w:rPr>
              <w:t>Lecturer view of previous claims: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83CA1" w14:textId="7937E20E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4" w:history="1">
            <w:r w:rsidRPr="005826FF">
              <w:rPr>
                <w:rStyle w:val="Hyperlink"/>
                <w:noProof/>
                <w:lang w:val="en-ZA"/>
              </w:rPr>
              <w:t>Claim details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A091" w14:textId="1016C146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5" w:history="1">
            <w:r w:rsidRPr="005826FF">
              <w:rPr>
                <w:rStyle w:val="Hyperlink"/>
                <w:noProof/>
                <w:lang w:val="en-ZA"/>
              </w:rPr>
              <w:t>Delete Claim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E975F" w14:textId="12BDF58D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6" w:history="1">
            <w:r w:rsidRPr="005826FF">
              <w:rPr>
                <w:rStyle w:val="Hyperlink"/>
                <w:noProof/>
                <w:lang w:val="en-ZA"/>
              </w:rPr>
              <w:t>Edit Claim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CFEF" w14:textId="0BD82BF4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7" w:history="1">
            <w:r w:rsidRPr="005826FF">
              <w:rPr>
                <w:rStyle w:val="Hyperlink"/>
                <w:noProof/>
                <w:lang w:val="en-ZA"/>
              </w:rPr>
              <w:t>Login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2D50C" w14:textId="7121511D" w:rsidR="007B2D45" w:rsidRDefault="007B2D45">
          <w:pPr>
            <w:pStyle w:val="TOC2"/>
            <w:tabs>
              <w:tab w:val="right" w:leader="dot" w:pos="9130"/>
            </w:tabs>
            <w:rPr>
              <w:noProof/>
            </w:rPr>
          </w:pPr>
          <w:hyperlink w:anchor="_Toc180162538" w:history="1">
            <w:r w:rsidRPr="005826FF">
              <w:rPr>
                <w:rStyle w:val="Hyperlink"/>
                <w:noProof/>
                <w:lang w:val="en-ZA"/>
              </w:rPr>
              <w:t>Register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_Toc180162538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4034D" w14:textId="25AD6418" w:rsidR="007B2D45" w:rsidRDefault="007B2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80162539" w:history="1">
            <w:r w:rsidRPr="005826FF">
              <w:rPr>
                <w:rStyle w:val="Hyperlink"/>
                <w:lang w:val="en-ZA"/>
              </w:rPr>
              <w:t>Important Note: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_Toc180162539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CCF87EC" w14:textId="2A90F13E" w:rsidR="007B2D45" w:rsidRDefault="007B2D4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80162540" w:history="1">
            <w:r w:rsidRPr="005826FF">
              <w:rPr>
                <w:rStyle w:val="Hyperlink"/>
                <w:lang w:val="en-ZA"/>
              </w:rPr>
              <w:t>Code Attributions: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_Toc180162540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F5FBD3B" w14:textId="1583986A" w:rsidR="007B2D45" w:rsidRDefault="007B2D45">
          <w:r>
            <w:rPr>
              <w:b/>
              <w:bCs/>
              <w:noProof/>
            </w:rPr>
            <w:fldChar w:fldCharType="end"/>
          </w:r>
        </w:p>
      </w:sdtContent>
    </w:sdt>
    <w:p w14:paraId="1D0E6E94" w14:textId="77777777" w:rsidR="00B16758" w:rsidRDefault="00B16758">
      <w:pPr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br w:type="page"/>
      </w:r>
    </w:p>
    <w:p w14:paraId="4DB4EE78" w14:textId="7CD89303" w:rsidR="00C53EDF" w:rsidRDefault="004A2664" w:rsidP="004A2664">
      <w:pPr>
        <w:pStyle w:val="Style1"/>
      </w:pPr>
      <w:bookmarkStart w:id="0" w:name="_Toc180162525"/>
      <w:r>
        <w:lastRenderedPageBreak/>
        <w:t>Implementation of feedback</w:t>
      </w:r>
      <w:bookmarkEnd w:id="0"/>
    </w:p>
    <w:p w14:paraId="04910D27" w14:textId="64D9AE6E" w:rsidR="004A2664" w:rsidRDefault="004A2664" w:rsidP="004A2664">
      <w:pPr>
        <w:pStyle w:val="Heading2"/>
      </w:pPr>
      <w:bookmarkStart w:id="1" w:name="_Toc180162526"/>
      <w:r>
        <w:t>Lecturer Feedback:</w:t>
      </w:r>
      <w:bookmarkEnd w:id="1"/>
    </w:p>
    <w:p w14:paraId="08E7910C" w14:textId="085BA828" w:rsidR="004A2664" w:rsidRDefault="004A2664" w:rsidP="004A2664">
      <w:r w:rsidRPr="004A2664">
        <w:t>In the submit claim, you allow for the lecturer to input their hourly rate, how is this being validated &amp; verified? Can the lecturer input any hourly rate? While you cover lecturer and claim management, the UI should also include user-friendly interface for HR staff to manage lecturer data, review claims, and process payments. Required to model the complete application build.</w:t>
      </w:r>
    </w:p>
    <w:p w14:paraId="397CE336" w14:textId="77777777" w:rsidR="004A2664" w:rsidRDefault="004A2664" w:rsidP="004A2664"/>
    <w:p w14:paraId="41EB7941" w14:textId="608B64FA" w:rsidR="004A2664" w:rsidRDefault="004A2664" w:rsidP="004A2664">
      <w:pPr>
        <w:pStyle w:val="Heading2"/>
        <w:rPr>
          <w:lang w:val="en-ZA"/>
        </w:rPr>
      </w:pPr>
      <w:bookmarkStart w:id="2" w:name="_Toc180162527"/>
      <w:r>
        <w:t xml:space="preserve">How I </w:t>
      </w:r>
      <w:r w:rsidRPr="004A2664">
        <w:rPr>
          <w:lang w:val="en-ZA"/>
        </w:rPr>
        <w:t>implemented the</w:t>
      </w:r>
      <w:r>
        <w:rPr>
          <w:lang w:val="en-ZA"/>
        </w:rPr>
        <w:t xml:space="preserve"> </w:t>
      </w:r>
      <w:r w:rsidRPr="004A2664">
        <w:rPr>
          <w:lang w:val="en-ZA"/>
        </w:rPr>
        <w:t>recommendations</w:t>
      </w:r>
      <w:bookmarkEnd w:id="2"/>
    </w:p>
    <w:p w14:paraId="7C4FA1E8" w14:textId="77777777" w:rsidR="004A2664" w:rsidRDefault="004A2664" w:rsidP="004A2664">
      <w:pPr>
        <w:rPr>
          <w:lang w:val="en-ZA"/>
        </w:rPr>
      </w:pPr>
    </w:p>
    <w:p w14:paraId="47E5E9CE" w14:textId="39952FC4" w:rsidR="004A2664" w:rsidRDefault="004A2664" w:rsidP="004A2664">
      <w:pPr>
        <w:rPr>
          <w:lang w:val="en-ZA"/>
        </w:rPr>
      </w:pPr>
      <w:r>
        <w:rPr>
          <w:lang w:val="en-ZA"/>
        </w:rPr>
        <w:t>Given the feedback that I received I needed to improve the way the lecturer submitted the claim by ensuring that the Programme Coordinator and Academic Manager has a proper way of verifying the claim made by the lecturer. Therefore, the lecturer must now enter extra notes and submit a document to verify the legitimacy of the claim they made.</w:t>
      </w:r>
    </w:p>
    <w:p w14:paraId="2A25C2DB" w14:textId="77777777" w:rsidR="004A2664" w:rsidRDefault="004A2664" w:rsidP="004A2664">
      <w:pPr>
        <w:rPr>
          <w:lang w:val="en-ZA"/>
        </w:rPr>
      </w:pPr>
    </w:p>
    <w:p w14:paraId="78170A2C" w14:textId="18D34CAC" w:rsidR="004A2664" w:rsidRDefault="004A2664" w:rsidP="004A2664">
      <w:pPr>
        <w:rPr>
          <w:lang w:val="en-ZA"/>
        </w:rPr>
      </w:pPr>
      <w:r w:rsidRPr="004A2664">
        <w:rPr>
          <w:lang w:val="en-ZA"/>
        </w:rPr>
        <w:drawing>
          <wp:inline distT="0" distB="0" distL="0" distR="0" wp14:anchorId="7D3122B2" wp14:editId="4E39FBF1">
            <wp:extent cx="6463434" cy="2987040"/>
            <wp:effectExtent l="0" t="0" r="0" b="3810"/>
            <wp:docPr id="96200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021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8436" cy="2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D5A" w14:textId="77777777" w:rsidR="004A2664" w:rsidRDefault="004A2664" w:rsidP="004A2664">
      <w:pPr>
        <w:rPr>
          <w:lang w:val="en-ZA"/>
        </w:rPr>
      </w:pPr>
    </w:p>
    <w:p w14:paraId="55CD5B9C" w14:textId="424044CA" w:rsidR="004A2664" w:rsidRDefault="004A2664">
      <w:pPr>
        <w:rPr>
          <w:lang w:val="en-ZA"/>
        </w:rPr>
      </w:pPr>
      <w:r>
        <w:rPr>
          <w:lang w:val="en-ZA"/>
        </w:rPr>
        <w:br w:type="page"/>
      </w:r>
    </w:p>
    <w:p w14:paraId="369BE069" w14:textId="102A75FB" w:rsidR="004A2664" w:rsidRDefault="004A2664" w:rsidP="004A2664">
      <w:pPr>
        <w:pStyle w:val="Style1"/>
        <w:rPr>
          <w:lang w:val="en-ZA"/>
        </w:rPr>
      </w:pPr>
      <w:bookmarkStart w:id="3" w:name="_Toc180162528"/>
      <w:r>
        <w:rPr>
          <w:lang w:val="en-ZA"/>
        </w:rPr>
        <w:lastRenderedPageBreak/>
        <w:t>Application Screenshots:</w:t>
      </w:r>
      <w:bookmarkEnd w:id="3"/>
    </w:p>
    <w:p w14:paraId="4820FC48" w14:textId="5774E88D" w:rsidR="004A2664" w:rsidRDefault="004A2664" w:rsidP="004A2664">
      <w:pPr>
        <w:pStyle w:val="Heading2"/>
        <w:rPr>
          <w:lang w:val="en-ZA"/>
        </w:rPr>
      </w:pPr>
      <w:bookmarkStart w:id="4" w:name="_Toc180162529"/>
      <w:r>
        <w:rPr>
          <w:lang w:val="en-ZA"/>
        </w:rPr>
        <w:t>Home Page:</w:t>
      </w:r>
      <w:bookmarkEnd w:id="4"/>
      <w:r>
        <w:rPr>
          <w:lang w:val="en-ZA"/>
        </w:rPr>
        <w:t xml:space="preserve"> </w:t>
      </w:r>
    </w:p>
    <w:p w14:paraId="3D6767C7" w14:textId="29E6946B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0DD8A152" wp14:editId="724D223B">
            <wp:extent cx="5803900" cy="2924810"/>
            <wp:effectExtent l="0" t="0" r="6350" b="8890"/>
            <wp:docPr id="1452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539C" w14:textId="77777777" w:rsidR="00230CF2" w:rsidRDefault="00230CF2" w:rsidP="00230CF2">
      <w:pPr>
        <w:rPr>
          <w:lang w:val="en-ZA"/>
        </w:rPr>
      </w:pPr>
    </w:p>
    <w:p w14:paraId="716A6BDD" w14:textId="2B4A29B3" w:rsidR="00230CF2" w:rsidRDefault="00230CF2" w:rsidP="00230CF2">
      <w:pPr>
        <w:pStyle w:val="Heading2"/>
        <w:rPr>
          <w:lang w:val="en-ZA"/>
        </w:rPr>
      </w:pPr>
      <w:bookmarkStart w:id="5" w:name="_Toc180162530"/>
      <w:r>
        <w:rPr>
          <w:lang w:val="en-ZA"/>
        </w:rPr>
        <w:t>About Page:</w:t>
      </w:r>
      <w:bookmarkEnd w:id="5"/>
      <w:r>
        <w:rPr>
          <w:lang w:val="en-ZA"/>
        </w:rPr>
        <w:t xml:space="preserve"> </w:t>
      </w:r>
    </w:p>
    <w:p w14:paraId="77D775FD" w14:textId="77777777" w:rsidR="00230CF2" w:rsidRPr="00230CF2" w:rsidRDefault="00230CF2" w:rsidP="00230CF2">
      <w:pPr>
        <w:rPr>
          <w:lang w:val="en-ZA"/>
        </w:rPr>
      </w:pPr>
    </w:p>
    <w:p w14:paraId="2ECD1846" w14:textId="1AEAC8CE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3C264D32" wp14:editId="4EEFC0DA">
            <wp:extent cx="5803900" cy="2897505"/>
            <wp:effectExtent l="0" t="0" r="6350" b="0"/>
            <wp:docPr id="288927668" name="Picture 1" descr="A blue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27668" name="Picture 1" descr="A blue and white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D30E" w14:textId="77777777" w:rsidR="00230CF2" w:rsidRDefault="00230CF2" w:rsidP="00230CF2">
      <w:pPr>
        <w:rPr>
          <w:lang w:val="en-ZA"/>
        </w:rPr>
      </w:pPr>
    </w:p>
    <w:p w14:paraId="272AE262" w14:textId="77777777" w:rsidR="00230CF2" w:rsidRDefault="00230CF2" w:rsidP="00230CF2">
      <w:pPr>
        <w:rPr>
          <w:lang w:val="en-ZA"/>
        </w:rPr>
      </w:pPr>
    </w:p>
    <w:p w14:paraId="0D42AE0B" w14:textId="77777777" w:rsidR="00230CF2" w:rsidRDefault="00230CF2" w:rsidP="00230CF2">
      <w:pPr>
        <w:rPr>
          <w:lang w:val="en-ZA"/>
        </w:rPr>
      </w:pPr>
    </w:p>
    <w:p w14:paraId="06F71FA6" w14:textId="77777777" w:rsidR="00230CF2" w:rsidRDefault="00230CF2" w:rsidP="00230CF2">
      <w:pPr>
        <w:rPr>
          <w:lang w:val="en-ZA"/>
        </w:rPr>
      </w:pPr>
    </w:p>
    <w:p w14:paraId="17A17BEA" w14:textId="77777777" w:rsidR="00230CF2" w:rsidRDefault="00230CF2" w:rsidP="00230CF2">
      <w:pPr>
        <w:rPr>
          <w:lang w:val="en-ZA"/>
        </w:rPr>
      </w:pPr>
    </w:p>
    <w:p w14:paraId="210CC0F9" w14:textId="77777777" w:rsidR="00230CF2" w:rsidRDefault="00230CF2" w:rsidP="00230CF2">
      <w:pPr>
        <w:rPr>
          <w:lang w:val="en-ZA"/>
        </w:rPr>
      </w:pPr>
    </w:p>
    <w:p w14:paraId="0A47C32F" w14:textId="77777777" w:rsidR="00230CF2" w:rsidRDefault="00230CF2" w:rsidP="00230CF2">
      <w:pPr>
        <w:rPr>
          <w:lang w:val="en-ZA"/>
        </w:rPr>
      </w:pPr>
    </w:p>
    <w:p w14:paraId="691367EE" w14:textId="77777777" w:rsidR="00230CF2" w:rsidRDefault="00230CF2" w:rsidP="00230CF2">
      <w:pPr>
        <w:rPr>
          <w:lang w:val="en-ZA"/>
        </w:rPr>
      </w:pPr>
    </w:p>
    <w:p w14:paraId="5E3D901F" w14:textId="77777777" w:rsidR="00230CF2" w:rsidRDefault="00230CF2" w:rsidP="00230CF2">
      <w:pPr>
        <w:rPr>
          <w:lang w:val="en-ZA"/>
        </w:rPr>
      </w:pPr>
    </w:p>
    <w:p w14:paraId="6E94FFF4" w14:textId="77777777" w:rsidR="00230CF2" w:rsidRDefault="00230CF2" w:rsidP="00230CF2">
      <w:pPr>
        <w:rPr>
          <w:lang w:val="en-ZA"/>
        </w:rPr>
      </w:pPr>
    </w:p>
    <w:p w14:paraId="6B9FB948" w14:textId="77777777" w:rsidR="00230CF2" w:rsidRDefault="00230CF2" w:rsidP="00230CF2">
      <w:pPr>
        <w:rPr>
          <w:lang w:val="en-ZA"/>
        </w:rPr>
      </w:pPr>
    </w:p>
    <w:p w14:paraId="6D14659D" w14:textId="77777777" w:rsidR="00230CF2" w:rsidRDefault="00230CF2" w:rsidP="00230CF2">
      <w:pPr>
        <w:rPr>
          <w:lang w:val="en-ZA"/>
        </w:rPr>
      </w:pPr>
    </w:p>
    <w:p w14:paraId="6EF410C5" w14:textId="77777777" w:rsidR="00230CF2" w:rsidRDefault="00230CF2" w:rsidP="00230CF2">
      <w:pPr>
        <w:rPr>
          <w:lang w:val="en-ZA"/>
        </w:rPr>
      </w:pPr>
    </w:p>
    <w:p w14:paraId="02788A2F" w14:textId="77777777" w:rsidR="00230CF2" w:rsidRDefault="00230CF2" w:rsidP="00230CF2">
      <w:pPr>
        <w:rPr>
          <w:lang w:val="en-ZA"/>
        </w:rPr>
      </w:pPr>
    </w:p>
    <w:p w14:paraId="425C062B" w14:textId="77777777" w:rsidR="00230CF2" w:rsidRDefault="00230CF2" w:rsidP="00230CF2">
      <w:pPr>
        <w:rPr>
          <w:lang w:val="en-ZA"/>
        </w:rPr>
      </w:pPr>
    </w:p>
    <w:p w14:paraId="509B9070" w14:textId="77777777" w:rsidR="00230CF2" w:rsidRDefault="00230CF2" w:rsidP="00230CF2">
      <w:pPr>
        <w:rPr>
          <w:lang w:val="en-ZA"/>
        </w:rPr>
      </w:pPr>
    </w:p>
    <w:p w14:paraId="704DA0BA" w14:textId="77777777" w:rsidR="00230CF2" w:rsidRDefault="00230CF2" w:rsidP="00230CF2">
      <w:pPr>
        <w:rPr>
          <w:lang w:val="en-ZA"/>
        </w:rPr>
      </w:pPr>
    </w:p>
    <w:p w14:paraId="649DB2C8" w14:textId="77777777" w:rsidR="00230CF2" w:rsidRDefault="00230CF2" w:rsidP="00230CF2">
      <w:pPr>
        <w:rPr>
          <w:lang w:val="en-ZA"/>
        </w:rPr>
      </w:pPr>
    </w:p>
    <w:p w14:paraId="001D062F" w14:textId="77777777" w:rsidR="00230CF2" w:rsidRDefault="00230CF2" w:rsidP="00230CF2">
      <w:pPr>
        <w:rPr>
          <w:lang w:val="en-ZA"/>
        </w:rPr>
      </w:pPr>
    </w:p>
    <w:p w14:paraId="5B60E9EC" w14:textId="6819F1E8" w:rsidR="00230CF2" w:rsidRDefault="00230CF2" w:rsidP="00230CF2">
      <w:pPr>
        <w:pStyle w:val="Heading2"/>
        <w:rPr>
          <w:lang w:val="en-ZA"/>
        </w:rPr>
      </w:pPr>
      <w:bookmarkStart w:id="6" w:name="_Toc180162531"/>
      <w:r>
        <w:rPr>
          <w:lang w:val="en-ZA"/>
        </w:rPr>
        <w:lastRenderedPageBreak/>
        <w:t>Submit Claims Page:</w:t>
      </w:r>
      <w:bookmarkEnd w:id="6"/>
      <w:r>
        <w:rPr>
          <w:lang w:val="en-ZA"/>
        </w:rPr>
        <w:t xml:space="preserve"> </w:t>
      </w:r>
    </w:p>
    <w:p w14:paraId="03E29DBC" w14:textId="77777777" w:rsidR="00230CF2" w:rsidRPr="00230CF2" w:rsidRDefault="00230CF2" w:rsidP="00230CF2">
      <w:pPr>
        <w:rPr>
          <w:lang w:val="en-ZA"/>
        </w:rPr>
      </w:pPr>
    </w:p>
    <w:p w14:paraId="2B26B3B4" w14:textId="68065A15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56BAC759" wp14:editId="0B430A12">
            <wp:extent cx="5803900" cy="2715895"/>
            <wp:effectExtent l="0" t="0" r="6350" b="8255"/>
            <wp:docPr id="1407415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153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57D8" w14:textId="77777777" w:rsidR="00230CF2" w:rsidRDefault="00230CF2" w:rsidP="00230CF2">
      <w:pPr>
        <w:rPr>
          <w:lang w:val="en-ZA"/>
        </w:rPr>
      </w:pPr>
    </w:p>
    <w:p w14:paraId="00B1B7FC" w14:textId="1517C547" w:rsidR="00230CF2" w:rsidRDefault="00230CF2" w:rsidP="00230CF2">
      <w:pPr>
        <w:pStyle w:val="Heading2"/>
        <w:rPr>
          <w:lang w:val="en-ZA"/>
        </w:rPr>
      </w:pPr>
      <w:bookmarkStart w:id="7" w:name="_Toc180162532"/>
      <w:r>
        <w:rPr>
          <w:lang w:val="en-ZA"/>
        </w:rPr>
        <w:t xml:space="preserve">Review/ Process Claim </w:t>
      </w:r>
      <w:proofErr w:type="gramStart"/>
      <w:r>
        <w:rPr>
          <w:lang w:val="en-ZA"/>
        </w:rPr>
        <w:t>view :</w:t>
      </w:r>
      <w:bookmarkEnd w:id="7"/>
      <w:proofErr w:type="gramEnd"/>
    </w:p>
    <w:p w14:paraId="60BAF2D0" w14:textId="77777777" w:rsidR="00230CF2" w:rsidRPr="00230CF2" w:rsidRDefault="00230CF2" w:rsidP="00230CF2">
      <w:pPr>
        <w:rPr>
          <w:lang w:val="en-ZA"/>
        </w:rPr>
      </w:pPr>
    </w:p>
    <w:p w14:paraId="7CF7664A" w14:textId="60F3BC48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018B0042" wp14:editId="6614588F">
            <wp:extent cx="5803900" cy="2908300"/>
            <wp:effectExtent l="0" t="0" r="6350" b="6350"/>
            <wp:docPr id="184640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0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7412" w14:textId="77777777" w:rsidR="00230CF2" w:rsidRPr="00230CF2" w:rsidRDefault="00230CF2" w:rsidP="00230CF2">
      <w:pPr>
        <w:rPr>
          <w:lang w:val="en-ZA"/>
        </w:rPr>
      </w:pPr>
    </w:p>
    <w:p w14:paraId="3CC521B0" w14:textId="77777777" w:rsidR="00230CF2" w:rsidRDefault="00230CF2" w:rsidP="00230CF2">
      <w:pPr>
        <w:rPr>
          <w:lang w:val="en-ZA"/>
        </w:rPr>
      </w:pPr>
    </w:p>
    <w:p w14:paraId="03CF6BA0" w14:textId="577C1B97" w:rsidR="00230CF2" w:rsidRDefault="00230CF2" w:rsidP="00230CF2">
      <w:pPr>
        <w:pStyle w:val="Heading2"/>
        <w:rPr>
          <w:lang w:val="en-ZA"/>
        </w:rPr>
      </w:pPr>
      <w:bookmarkStart w:id="8" w:name="_Toc180162533"/>
      <w:r>
        <w:rPr>
          <w:lang w:val="en-ZA"/>
        </w:rPr>
        <w:t>Lecturer view of previous claims:</w:t>
      </w:r>
      <w:bookmarkEnd w:id="8"/>
    </w:p>
    <w:p w14:paraId="34BCF2D7" w14:textId="108A883C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2D992137" wp14:editId="709376E4">
            <wp:extent cx="5803900" cy="2875915"/>
            <wp:effectExtent l="0" t="0" r="6350" b="635"/>
            <wp:docPr id="30591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16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5024" w14:textId="06639FA8" w:rsidR="00230CF2" w:rsidRDefault="00230CF2" w:rsidP="00230CF2">
      <w:pPr>
        <w:pStyle w:val="Heading2"/>
        <w:rPr>
          <w:lang w:val="en-ZA"/>
        </w:rPr>
      </w:pPr>
      <w:r>
        <w:rPr>
          <w:lang w:val="en-ZA"/>
        </w:rPr>
        <w:lastRenderedPageBreak/>
        <w:t xml:space="preserve"> </w:t>
      </w:r>
      <w:bookmarkStart w:id="9" w:name="_Toc180162534"/>
      <w:r>
        <w:rPr>
          <w:lang w:val="en-ZA"/>
        </w:rPr>
        <w:t xml:space="preserve">Claim </w:t>
      </w:r>
      <w:proofErr w:type="gramStart"/>
      <w:r w:rsidR="000461A0">
        <w:rPr>
          <w:lang w:val="en-ZA"/>
        </w:rPr>
        <w:t>details</w:t>
      </w:r>
      <w:proofErr w:type="gramEnd"/>
      <w:r w:rsidR="000461A0">
        <w:rPr>
          <w:lang w:val="en-ZA"/>
        </w:rPr>
        <w:t xml:space="preserve"> </w:t>
      </w:r>
      <w:r>
        <w:rPr>
          <w:lang w:val="en-ZA"/>
        </w:rPr>
        <w:t>view:</w:t>
      </w:r>
      <w:bookmarkEnd w:id="9"/>
      <w:r>
        <w:rPr>
          <w:lang w:val="en-ZA"/>
        </w:rPr>
        <w:t xml:space="preserve"> </w:t>
      </w:r>
    </w:p>
    <w:p w14:paraId="2E4E03A1" w14:textId="77777777" w:rsidR="000461A0" w:rsidRPr="000461A0" w:rsidRDefault="000461A0" w:rsidP="000461A0">
      <w:pPr>
        <w:rPr>
          <w:lang w:val="en-ZA"/>
        </w:rPr>
      </w:pPr>
    </w:p>
    <w:p w14:paraId="59BD79B0" w14:textId="74AFBC33" w:rsidR="00230CF2" w:rsidRDefault="00230CF2" w:rsidP="00230CF2">
      <w:pPr>
        <w:rPr>
          <w:lang w:val="en-ZA"/>
        </w:rPr>
      </w:pPr>
      <w:r w:rsidRPr="00230CF2">
        <w:rPr>
          <w:lang w:val="en-ZA"/>
        </w:rPr>
        <w:drawing>
          <wp:inline distT="0" distB="0" distL="0" distR="0" wp14:anchorId="14D3E951" wp14:editId="643E2B37">
            <wp:extent cx="5803900" cy="2303145"/>
            <wp:effectExtent l="0" t="0" r="6350" b="1905"/>
            <wp:docPr id="70163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39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140B" w14:textId="77777777" w:rsidR="00230CF2" w:rsidRDefault="00230CF2" w:rsidP="00230CF2">
      <w:pPr>
        <w:rPr>
          <w:lang w:val="en-ZA"/>
        </w:rPr>
      </w:pPr>
    </w:p>
    <w:p w14:paraId="49197FC2" w14:textId="77777777" w:rsidR="000461A0" w:rsidRDefault="000461A0" w:rsidP="00230CF2">
      <w:pPr>
        <w:rPr>
          <w:lang w:val="en-ZA"/>
        </w:rPr>
      </w:pPr>
    </w:p>
    <w:p w14:paraId="235B295D" w14:textId="1D252F05" w:rsidR="000461A0" w:rsidRDefault="000461A0" w:rsidP="000461A0">
      <w:pPr>
        <w:pStyle w:val="Heading2"/>
        <w:rPr>
          <w:lang w:val="en-ZA"/>
        </w:rPr>
      </w:pPr>
      <w:bookmarkStart w:id="10" w:name="_Toc180162535"/>
      <w:r>
        <w:rPr>
          <w:lang w:val="en-ZA"/>
        </w:rPr>
        <w:t>Delete Claim view:</w:t>
      </w:r>
      <w:bookmarkEnd w:id="10"/>
      <w:r>
        <w:rPr>
          <w:lang w:val="en-ZA"/>
        </w:rPr>
        <w:t xml:space="preserve"> </w:t>
      </w:r>
    </w:p>
    <w:p w14:paraId="630134CE" w14:textId="77777777" w:rsidR="000461A0" w:rsidRPr="000461A0" w:rsidRDefault="000461A0" w:rsidP="000461A0">
      <w:pPr>
        <w:rPr>
          <w:lang w:val="en-ZA"/>
        </w:rPr>
      </w:pPr>
    </w:p>
    <w:p w14:paraId="2123673A" w14:textId="094735EE" w:rsidR="000461A0" w:rsidRDefault="000461A0" w:rsidP="000461A0">
      <w:pPr>
        <w:rPr>
          <w:lang w:val="en-ZA"/>
        </w:rPr>
      </w:pPr>
      <w:r w:rsidRPr="000461A0">
        <w:rPr>
          <w:lang w:val="en-ZA"/>
        </w:rPr>
        <w:drawing>
          <wp:inline distT="0" distB="0" distL="0" distR="0" wp14:anchorId="0BEC8F94" wp14:editId="5A23AE05">
            <wp:extent cx="5803900" cy="2352040"/>
            <wp:effectExtent l="0" t="0" r="6350" b="0"/>
            <wp:docPr id="174246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639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E2C" w14:textId="77777777" w:rsidR="000461A0" w:rsidRDefault="000461A0" w:rsidP="000461A0">
      <w:pPr>
        <w:rPr>
          <w:lang w:val="en-ZA"/>
        </w:rPr>
      </w:pPr>
    </w:p>
    <w:p w14:paraId="4E508179" w14:textId="087553BD" w:rsidR="000461A0" w:rsidRDefault="000461A0" w:rsidP="000461A0">
      <w:pPr>
        <w:pStyle w:val="Heading2"/>
        <w:rPr>
          <w:lang w:val="en-ZA"/>
        </w:rPr>
      </w:pPr>
      <w:bookmarkStart w:id="11" w:name="_Toc180162536"/>
      <w:r>
        <w:rPr>
          <w:lang w:val="en-ZA"/>
        </w:rPr>
        <w:t>Edit Claim view:</w:t>
      </w:r>
      <w:bookmarkEnd w:id="11"/>
    </w:p>
    <w:p w14:paraId="40703BCF" w14:textId="7E0F88D5" w:rsidR="000461A0" w:rsidRDefault="000461A0" w:rsidP="000461A0">
      <w:pPr>
        <w:rPr>
          <w:lang w:val="en-ZA"/>
        </w:rPr>
      </w:pPr>
      <w:r w:rsidRPr="000461A0">
        <w:rPr>
          <w:lang w:val="en-ZA"/>
        </w:rPr>
        <w:drawing>
          <wp:inline distT="0" distB="0" distL="0" distR="0" wp14:anchorId="35015CB9" wp14:editId="149A7BE7">
            <wp:extent cx="5803900" cy="2663825"/>
            <wp:effectExtent l="0" t="0" r="6350" b="3175"/>
            <wp:docPr id="4786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1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2C68" w14:textId="77777777" w:rsidR="000461A0" w:rsidRPr="000461A0" w:rsidRDefault="000461A0" w:rsidP="000461A0">
      <w:pPr>
        <w:rPr>
          <w:lang w:val="en-ZA"/>
        </w:rPr>
      </w:pPr>
    </w:p>
    <w:p w14:paraId="5969C972" w14:textId="77777777" w:rsidR="000461A0" w:rsidRDefault="000461A0" w:rsidP="000461A0">
      <w:pPr>
        <w:rPr>
          <w:lang w:val="en-ZA"/>
        </w:rPr>
      </w:pPr>
    </w:p>
    <w:p w14:paraId="2C3D23C4" w14:textId="5A94F8B1" w:rsidR="000461A0" w:rsidRDefault="000461A0" w:rsidP="000461A0">
      <w:pPr>
        <w:pStyle w:val="Heading2"/>
        <w:rPr>
          <w:lang w:val="en-ZA"/>
        </w:rPr>
      </w:pPr>
      <w:bookmarkStart w:id="12" w:name="_Toc180162537"/>
      <w:r>
        <w:rPr>
          <w:lang w:val="en-ZA"/>
        </w:rPr>
        <w:t>Login view:</w:t>
      </w:r>
      <w:bookmarkEnd w:id="12"/>
      <w:r>
        <w:rPr>
          <w:lang w:val="en-ZA"/>
        </w:rPr>
        <w:t xml:space="preserve"> </w:t>
      </w:r>
    </w:p>
    <w:p w14:paraId="468F0125" w14:textId="77777777" w:rsidR="000461A0" w:rsidRPr="000461A0" w:rsidRDefault="000461A0" w:rsidP="000461A0">
      <w:pPr>
        <w:rPr>
          <w:lang w:val="en-ZA"/>
        </w:rPr>
      </w:pPr>
    </w:p>
    <w:p w14:paraId="49F05620" w14:textId="7FFBDA49" w:rsidR="000461A0" w:rsidRDefault="000461A0" w:rsidP="000461A0">
      <w:pPr>
        <w:rPr>
          <w:lang w:val="en-ZA"/>
        </w:rPr>
      </w:pPr>
      <w:r w:rsidRPr="000461A0">
        <w:rPr>
          <w:lang w:val="en-ZA"/>
        </w:rPr>
        <w:lastRenderedPageBreak/>
        <w:drawing>
          <wp:inline distT="0" distB="0" distL="0" distR="0" wp14:anchorId="7BF227E3" wp14:editId="2C045E57">
            <wp:extent cx="5803900" cy="2344420"/>
            <wp:effectExtent l="0" t="0" r="6350" b="0"/>
            <wp:docPr id="827189599" name="Picture 1" descr="A cartoon character giving a thumb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9599" name="Picture 1" descr="A cartoon character giving a thumbs u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8198" w14:textId="77777777" w:rsidR="000461A0" w:rsidRDefault="000461A0" w:rsidP="000461A0">
      <w:pPr>
        <w:rPr>
          <w:lang w:val="en-ZA"/>
        </w:rPr>
      </w:pPr>
    </w:p>
    <w:p w14:paraId="2F0AA46D" w14:textId="77777777" w:rsidR="000461A0" w:rsidRDefault="000461A0" w:rsidP="000461A0">
      <w:pPr>
        <w:rPr>
          <w:lang w:val="en-ZA"/>
        </w:rPr>
      </w:pPr>
    </w:p>
    <w:p w14:paraId="6F6E3960" w14:textId="77777777" w:rsidR="000461A0" w:rsidRDefault="000461A0" w:rsidP="000461A0">
      <w:pPr>
        <w:rPr>
          <w:lang w:val="en-ZA"/>
        </w:rPr>
      </w:pPr>
    </w:p>
    <w:p w14:paraId="674F204A" w14:textId="77777777" w:rsidR="000461A0" w:rsidRDefault="000461A0" w:rsidP="000461A0">
      <w:pPr>
        <w:rPr>
          <w:lang w:val="en-ZA"/>
        </w:rPr>
      </w:pPr>
    </w:p>
    <w:p w14:paraId="6B263940" w14:textId="77777777" w:rsidR="000461A0" w:rsidRDefault="000461A0" w:rsidP="000461A0">
      <w:pPr>
        <w:rPr>
          <w:lang w:val="en-ZA"/>
        </w:rPr>
      </w:pPr>
    </w:p>
    <w:p w14:paraId="2D2B0C02" w14:textId="77777777" w:rsidR="000461A0" w:rsidRDefault="000461A0" w:rsidP="000461A0">
      <w:pPr>
        <w:rPr>
          <w:lang w:val="en-ZA"/>
        </w:rPr>
      </w:pPr>
    </w:p>
    <w:p w14:paraId="14E829D8" w14:textId="77777777" w:rsidR="000461A0" w:rsidRDefault="000461A0" w:rsidP="000461A0">
      <w:pPr>
        <w:rPr>
          <w:lang w:val="en-ZA"/>
        </w:rPr>
      </w:pPr>
    </w:p>
    <w:p w14:paraId="11FF9AF6" w14:textId="5F126E32" w:rsidR="000461A0" w:rsidRDefault="000461A0" w:rsidP="000461A0">
      <w:pPr>
        <w:pStyle w:val="Heading2"/>
        <w:rPr>
          <w:lang w:val="en-ZA"/>
        </w:rPr>
      </w:pPr>
      <w:bookmarkStart w:id="13" w:name="_Toc180162538"/>
      <w:r>
        <w:rPr>
          <w:lang w:val="en-ZA"/>
        </w:rPr>
        <w:t>Register view:</w:t>
      </w:r>
      <w:bookmarkEnd w:id="13"/>
    </w:p>
    <w:p w14:paraId="1A4B9CF0" w14:textId="77777777" w:rsidR="000461A0" w:rsidRDefault="000461A0" w:rsidP="000461A0">
      <w:pPr>
        <w:rPr>
          <w:lang w:val="en-ZA"/>
        </w:rPr>
      </w:pPr>
    </w:p>
    <w:p w14:paraId="4BBEB08C" w14:textId="63F3C7FA" w:rsidR="000461A0" w:rsidRDefault="000461A0" w:rsidP="000461A0">
      <w:pPr>
        <w:rPr>
          <w:lang w:val="en-ZA"/>
        </w:rPr>
      </w:pPr>
      <w:r w:rsidRPr="000461A0">
        <w:rPr>
          <w:lang w:val="en-ZA"/>
        </w:rPr>
        <w:drawing>
          <wp:inline distT="0" distB="0" distL="0" distR="0" wp14:anchorId="34DB5DE6" wp14:editId="14FDB41F">
            <wp:extent cx="5803900" cy="2617470"/>
            <wp:effectExtent l="0" t="0" r="6350" b="0"/>
            <wp:docPr id="255372785" name="Picture 1" descr="A cartoon of a person giving a thumbs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2785" name="Picture 1" descr="A cartoon of a person giving a thumbs 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ABFE" w14:textId="77777777" w:rsidR="000461A0" w:rsidRDefault="000461A0" w:rsidP="000461A0">
      <w:pPr>
        <w:rPr>
          <w:lang w:val="en-ZA"/>
        </w:rPr>
      </w:pPr>
    </w:p>
    <w:p w14:paraId="7F2D046A" w14:textId="77777777" w:rsidR="000461A0" w:rsidRDefault="000461A0" w:rsidP="000461A0">
      <w:pPr>
        <w:pStyle w:val="Heading2"/>
        <w:rPr>
          <w:lang w:val="en-ZA"/>
        </w:rPr>
      </w:pPr>
    </w:p>
    <w:p w14:paraId="0FE191B6" w14:textId="48B7AA2E" w:rsidR="000461A0" w:rsidRDefault="000461A0" w:rsidP="000461A0">
      <w:pPr>
        <w:pStyle w:val="Style1"/>
        <w:rPr>
          <w:lang w:val="en-ZA"/>
        </w:rPr>
      </w:pPr>
      <w:bookmarkStart w:id="14" w:name="_Toc180162539"/>
      <w:r>
        <w:rPr>
          <w:lang w:val="en-ZA"/>
        </w:rPr>
        <w:t>Important Note:</w:t>
      </w:r>
      <w:bookmarkEnd w:id="14"/>
    </w:p>
    <w:p w14:paraId="562CFEDA" w14:textId="7917EF8A" w:rsidR="000461A0" w:rsidRDefault="000461A0" w:rsidP="000461A0">
      <w:pPr>
        <w:rPr>
          <w:lang w:val="en-ZA"/>
        </w:rPr>
      </w:pPr>
      <w:r>
        <w:rPr>
          <w:lang w:val="en-ZA"/>
        </w:rPr>
        <w:t xml:space="preserve">To test the different roles when registering an </w:t>
      </w:r>
      <w:proofErr w:type="gramStart"/>
      <w:r>
        <w:rPr>
          <w:lang w:val="en-ZA"/>
        </w:rPr>
        <w:t>account</w:t>
      </w:r>
      <w:proofErr w:type="gramEnd"/>
      <w:r>
        <w:rPr>
          <w:lang w:val="en-ZA"/>
        </w:rPr>
        <w:t xml:space="preserve"> the role of the user is set by entering the correct position. </w:t>
      </w:r>
      <w:proofErr w:type="spellStart"/>
      <w:r>
        <w:rPr>
          <w:lang w:val="en-ZA"/>
        </w:rPr>
        <w:t>Eg.</w:t>
      </w:r>
      <w:proofErr w:type="spellEnd"/>
      <w:r>
        <w:rPr>
          <w:lang w:val="en-ZA"/>
        </w:rPr>
        <w:t xml:space="preserve"> Position= Lecturer =&gt; Role= Lecturer</w:t>
      </w:r>
      <w:r w:rsidR="002235F4">
        <w:rPr>
          <w:lang w:val="en-ZA"/>
        </w:rPr>
        <w:t>.</w:t>
      </w:r>
    </w:p>
    <w:p w14:paraId="047EE7FA" w14:textId="77777777" w:rsidR="002235F4" w:rsidRDefault="002235F4" w:rsidP="000461A0">
      <w:pPr>
        <w:rPr>
          <w:lang w:val="en-ZA"/>
        </w:rPr>
      </w:pPr>
    </w:p>
    <w:p w14:paraId="023719B4" w14:textId="16E1CB63" w:rsidR="002235F4" w:rsidRDefault="002235F4">
      <w:pPr>
        <w:rPr>
          <w:lang w:val="en-ZA"/>
        </w:rPr>
      </w:pPr>
      <w:r>
        <w:rPr>
          <w:lang w:val="en-ZA"/>
        </w:rPr>
        <w:br w:type="page"/>
      </w:r>
    </w:p>
    <w:p w14:paraId="6F4442E5" w14:textId="52EFCEEC" w:rsidR="002235F4" w:rsidRDefault="002235F4" w:rsidP="002235F4">
      <w:pPr>
        <w:pStyle w:val="Style1"/>
        <w:rPr>
          <w:lang w:val="en-ZA"/>
        </w:rPr>
      </w:pPr>
      <w:bookmarkStart w:id="15" w:name="_Toc180162540"/>
      <w:r>
        <w:rPr>
          <w:lang w:val="en-ZA"/>
        </w:rPr>
        <w:lastRenderedPageBreak/>
        <w:t>Code Attribut</w:t>
      </w:r>
      <w:r w:rsidR="00525DCA">
        <w:rPr>
          <w:lang w:val="en-ZA"/>
        </w:rPr>
        <w:t>ions:</w:t>
      </w:r>
      <w:bookmarkEnd w:id="15"/>
      <w:r w:rsidR="00525DCA">
        <w:rPr>
          <w:lang w:val="en-ZA"/>
        </w:rPr>
        <w:t xml:space="preserve"> </w:t>
      </w:r>
    </w:p>
    <w:p w14:paraId="58BE539A" w14:textId="77777777" w:rsidR="00385AEF" w:rsidRDefault="00385AEF" w:rsidP="00385AEF">
      <w:pPr>
        <w:rPr>
          <w:lang w:val="en-ZA"/>
        </w:rPr>
      </w:pPr>
    </w:p>
    <w:p w14:paraId="151BE410" w14:textId="3BFFA088" w:rsidR="00385AEF" w:rsidRPr="00FC6541" w:rsidRDefault="00385AEF" w:rsidP="00385AEF">
      <w:pPr>
        <w:rPr>
          <w:lang w:val="en-ZA"/>
        </w:rPr>
      </w:pPr>
      <w:r w:rsidRPr="00FC6541">
        <w:rPr>
          <w:lang w:val="en-ZA"/>
        </w:rPr>
        <w:t>// Code attribution: Redirect Action example was gained from Stack Overflow.</w:t>
      </w:r>
    </w:p>
    <w:p w14:paraId="6A08F813" w14:textId="77777777" w:rsidR="00385AEF" w:rsidRPr="00FC6541" w:rsidRDefault="00385AEF" w:rsidP="00385AEF">
      <w:pPr>
        <w:rPr>
          <w:lang w:val="en-ZA"/>
        </w:rPr>
      </w:pPr>
      <w:r w:rsidRPr="00FC6541">
        <w:rPr>
          <w:lang w:val="en-ZA"/>
        </w:rPr>
        <w:t xml:space="preserve"> // https://stackoverflow.com/questions/2677072/asp-net-mvc-what-is-the-correct-way-to-redirect-to-pages-actions-in-mvc</w:t>
      </w:r>
    </w:p>
    <w:p w14:paraId="7521EEEE" w14:textId="77777777" w:rsidR="00385AEF" w:rsidRPr="00FC6541" w:rsidRDefault="00385AEF" w:rsidP="00385AEF">
      <w:pPr>
        <w:rPr>
          <w:lang w:val="en-ZA"/>
        </w:rPr>
      </w:pPr>
      <w:r w:rsidRPr="00FC6541">
        <w:rPr>
          <w:lang w:val="en-ZA"/>
        </w:rPr>
        <w:t xml:space="preserve"> // Author: </w:t>
      </w:r>
      <w:proofErr w:type="gramStart"/>
      <w:r w:rsidRPr="00FC6541">
        <w:rPr>
          <w:lang w:val="en-ZA"/>
        </w:rPr>
        <w:t>Jimmy :</w:t>
      </w:r>
      <w:proofErr w:type="gramEnd"/>
      <w:r w:rsidRPr="00FC6541">
        <w:rPr>
          <w:lang w:val="en-ZA"/>
        </w:rPr>
        <w:t xml:space="preserve"> https://stackoverflow.com/users/166658/jimmy</w:t>
      </w:r>
    </w:p>
    <w:p w14:paraId="31D80E3B" w14:textId="77777777" w:rsidR="00385AEF" w:rsidRDefault="00385AEF" w:rsidP="00385AEF">
      <w:pPr>
        <w:rPr>
          <w:lang w:val="en-ZA"/>
        </w:rPr>
      </w:pPr>
      <w:r w:rsidRPr="00FC6541">
        <w:rPr>
          <w:lang w:val="en-ZA"/>
        </w:rPr>
        <w:t xml:space="preserve"> //Edited by: Luke Girvin </w:t>
      </w:r>
      <w:hyperlink r:id="rId24" w:history="1">
        <w:r w:rsidRPr="00EF0BD4">
          <w:rPr>
            <w:rStyle w:val="Hyperlink"/>
            <w:lang w:val="en-ZA"/>
          </w:rPr>
          <w:t>https://stackoverflow.com/users/133/luke-girvin</w:t>
        </w:r>
      </w:hyperlink>
    </w:p>
    <w:p w14:paraId="156A24C9" w14:textId="77777777" w:rsidR="00385AEF" w:rsidRDefault="00385AEF" w:rsidP="00F84D12">
      <w:pPr>
        <w:rPr>
          <w:lang w:val="en-ZA"/>
        </w:rPr>
      </w:pPr>
    </w:p>
    <w:p w14:paraId="79E72A66" w14:textId="77777777" w:rsidR="00385AEF" w:rsidRPr="00385AEF" w:rsidRDefault="00385AEF" w:rsidP="00385AEF">
      <w:pPr>
        <w:rPr>
          <w:lang w:val="en-ZA"/>
        </w:rPr>
      </w:pPr>
    </w:p>
    <w:p w14:paraId="3452832A" w14:textId="77777777" w:rsidR="00385AEF" w:rsidRPr="00385AEF" w:rsidRDefault="00385AEF" w:rsidP="00385AEF">
      <w:pPr>
        <w:rPr>
          <w:lang w:val="en-ZA"/>
        </w:rPr>
      </w:pPr>
      <w:r w:rsidRPr="00385AEF">
        <w:rPr>
          <w:lang w:val="en-ZA"/>
        </w:rPr>
        <w:t xml:space="preserve">        // Code attribution: Upload files example was gained from Microsoft Learn.</w:t>
      </w:r>
    </w:p>
    <w:p w14:paraId="5C7EC2B0" w14:textId="10460B80" w:rsidR="00385AEF" w:rsidRPr="00385AEF" w:rsidRDefault="00385AEF" w:rsidP="00385AEF">
      <w:pPr>
        <w:rPr>
          <w:lang w:val="en-ZA"/>
        </w:rPr>
      </w:pPr>
      <w:r w:rsidRPr="00385AEF">
        <w:rPr>
          <w:lang w:val="en-ZA"/>
        </w:rPr>
        <w:t xml:space="preserve">        // </w:t>
      </w:r>
      <w:hyperlink r:id="rId25" w:history="1">
        <w:r w:rsidRPr="00385AEF">
          <w:rPr>
            <w:rStyle w:val="Hyperlink"/>
            <w:lang w:val="en-ZA"/>
          </w:rPr>
          <w:t>https://learn.microsoft.com/en-us/aspnet/core/mvc/models/file-</w:t>
        </w:r>
      </w:hyperlink>
      <w:r>
        <w:rPr>
          <w:lang w:val="en-ZA"/>
        </w:rPr>
        <w:t xml:space="preserve">      </w:t>
      </w:r>
      <w:proofErr w:type="spellStart"/>
      <w:r w:rsidRPr="00385AEF">
        <w:rPr>
          <w:lang w:val="en-ZA"/>
        </w:rPr>
        <w:t>uploads?view</w:t>
      </w:r>
      <w:proofErr w:type="spellEnd"/>
      <w:r w:rsidRPr="00385AEF">
        <w:rPr>
          <w:lang w:val="en-ZA"/>
        </w:rPr>
        <w:t>=aspnetcore-8.0</w:t>
      </w:r>
    </w:p>
    <w:p w14:paraId="05FFD161" w14:textId="77777777" w:rsidR="00385AEF" w:rsidRPr="00385AEF" w:rsidRDefault="00385AEF" w:rsidP="00385AEF">
      <w:pPr>
        <w:rPr>
          <w:lang w:val="en-ZA"/>
        </w:rPr>
      </w:pPr>
      <w:r w:rsidRPr="00385AEF">
        <w:rPr>
          <w:lang w:val="en-ZA"/>
        </w:rPr>
        <w:t xml:space="preserve">        // Authors: </w:t>
      </w:r>
      <w:proofErr w:type="spellStart"/>
      <w:r w:rsidRPr="00385AEF">
        <w:rPr>
          <w:lang w:val="en-ZA"/>
        </w:rPr>
        <w:t>tdykstra</w:t>
      </w:r>
      <w:proofErr w:type="spellEnd"/>
      <w:r w:rsidRPr="00385AEF">
        <w:rPr>
          <w:lang w:val="en-ZA"/>
        </w:rPr>
        <w:t xml:space="preserve">, </w:t>
      </w:r>
      <w:proofErr w:type="spellStart"/>
      <w:r w:rsidRPr="00385AEF">
        <w:rPr>
          <w:lang w:val="en-ZA"/>
        </w:rPr>
        <w:t>guardrex</w:t>
      </w:r>
      <w:proofErr w:type="spellEnd"/>
      <w:r w:rsidRPr="00385AEF">
        <w:rPr>
          <w:lang w:val="en-ZA"/>
        </w:rPr>
        <w:t xml:space="preserve">, </w:t>
      </w:r>
      <w:proofErr w:type="spellStart"/>
      <w:r w:rsidRPr="00385AEF">
        <w:rPr>
          <w:lang w:val="en-ZA"/>
        </w:rPr>
        <w:t>tgondar</w:t>
      </w:r>
      <w:proofErr w:type="spellEnd"/>
      <w:r w:rsidRPr="00385AEF">
        <w:rPr>
          <w:lang w:val="en-ZA"/>
        </w:rPr>
        <w:t xml:space="preserve">, </w:t>
      </w:r>
      <w:proofErr w:type="spellStart"/>
      <w:r w:rsidRPr="00385AEF">
        <w:rPr>
          <w:lang w:val="en-ZA"/>
        </w:rPr>
        <w:t>ryan</w:t>
      </w:r>
      <w:proofErr w:type="spellEnd"/>
      <w:r w:rsidRPr="00385AEF">
        <w:rPr>
          <w:lang w:val="en-ZA"/>
        </w:rPr>
        <w:t xml:space="preserve">-carbon, Rick-Anderson </w:t>
      </w:r>
      <w:proofErr w:type="spellStart"/>
      <w:r w:rsidRPr="00385AEF">
        <w:rPr>
          <w:lang w:val="en-ZA"/>
        </w:rPr>
        <w:t>ect</w:t>
      </w:r>
      <w:proofErr w:type="spellEnd"/>
      <w:r w:rsidRPr="00385AEF">
        <w:rPr>
          <w:lang w:val="en-ZA"/>
        </w:rPr>
        <w:t>,</w:t>
      </w:r>
    </w:p>
    <w:p w14:paraId="5F0EF8EF" w14:textId="77777777" w:rsidR="00385AEF" w:rsidRDefault="00385AEF" w:rsidP="00F84D12">
      <w:pPr>
        <w:rPr>
          <w:lang w:val="en-ZA"/>
        </w:rPr>
      </w:pPr>
    </w:p>
    <w:p w14:paraId="0C5B015D" w14:textId="2411EF1D" w:rsidR="00F84D12" w:rsidRPr="00F84D12" w:rsidRDefault="00F84D12" w:rsidP="00F84D12">
      <w:pPr>
        <w:rPr>
          <w:lang w:val="en-ZA"/>
        </w:rPr>
      </w:pPr>
      <w:r w:rsidRPr="00F84D12">
        <w:rPr>
          <w:lang w:val="en-ZA"/>
        </w:rPr>
        <w:t xml:space="preserve">//Code attribution: User Role example was used to create roles from </w:t>
      </w:r>
      <w:proofErr w:type="spellStart"/>
      <w:r w:rsidRPr="00F84D12">
        <w:rPr>
          <w:lang w:val="en-ZA"/>
        </w:rPr>
        <w:t>youtube</w:t>
      </w:r>
      <w:proofErr w:type="spellEnd"/>
      <w:r w:rsidRPr="00F84D12">
        <w:rPr>
          <w:lang w:val="en-ZA"/>
        </w:rPr>
        <w:t xml:space="preserve"> video: ASP.NET User Roles - Create and Assign Roles for AUTHORIZATION!</w:t>
      </w:r>
    </w:p>
    <w:p w14:paraId="1A4FFD0B" w14:textId="77777777" w:rsidR="00F84D12" w:rsidRPr="00F84D12" w:rsidRDefault="00F84D12" w:rsidP="00F84D12">
      <w:pPr>
        <w:rPr>
          <w:lang w:val="en-ZA"/>
        </w:rPr>
      </w:pPr>
      <w:r w:rsidRPr="00F84D12">
        <w:rPr>
          <w:lang w:val="en-ZA"/>
        </w:rPr>
        <w:t>//https://www.youtube.com/watch?v=Y6DCP-yH-9Q</w:t>
      </w:r>
    </w:p>
    <w:p w14:paraId="02460E83" w14:textId="4B3666C5" w:rsidR="00525DCA" w:rsidRDefault="00F84D12" w:rsidP="00F84D12">
      <w:pPr>
        <w:rPr>
          <w:lang w:val="en-ZA"/>
        </w:rPr>
      </w:pPr>
      <w:r w:rsidRPr="00F84D12">
        <w:rPr>
          <w:lang w:val="en-ZA"/>
        </w:rPr>
        <w:t xml:space="preserve">//Channel: </w:t>
      </w:r>
      <w:proofErr w:type="spellStart"/>
      <w:r w:rsidRPr="00F84D12">
        <w:rPr>
          <w:lang w:val="en-ZA"/>
        </w:rPr>
        <w:t>tutorialsEU</w:t>
      </w:r>
      <w:proofErr w:type="spellEnd"/>
      <w:r w:rsidRPr="00F84D12">
        <w:rPr>
          <w:lang w:val="en-ZA"/>
        </w:rPr>
        <w:t xml:space="preserve"> - C# </w:t>
      </w:r>
      <w:hyperlink r:id="rId26" w:history="1">
        <w:r w:rsidRPr="00EF0BD4">
          <w:rPr>
            <w:rStyle w:val="Hyperlink"/>
            <w:lang w:val="en-ZA"/>
          </w:rPr>
          <w:t>https://www.youtube.com/@tutorialsEUC</w:t>
        </w:r>
      </w:hyperlink>
    </w:p>
    <w:p w14:paraId="10261B31" w14:textId="77777777" w:rsidR="00F84D12" w:rsidRDefault="00F84D12" w:rsidP="00F84D12">
      <w:pPr>
        <w:rPr>
          <w:lang w:val="en-ZA"/>
        </w:rPr>
      </w:pPr>
    </w:p>
    <w:p w14:paraId="2D572C61" w14:textId="77777777" w:rsidR="00385AEF" w:rsidRPr="000461A0" w:rsidRDefault="00385AEF" w:rsidP="00FC6541">
      <w:pPr>
        <w:rPr>
          <w:lang w:val="en-ZA"/>
        </w:rPr>
      </w:pPr>
    </w:p>
    <w:sectPr w:rsidR="00385AEF" w:rsidRPr="000461A0" w:rsidSect="00362942">
      <w:type w:val="continuous"/>
      <w:pgSz w:w="11920" w:h="16840"/>
      <w:pgMar w:top="851" w:right="1680" w:bottom="280" w:left="11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9E1F8" w14:textId="77777777" w:rsidR="004A2664" w:rsidRDefault="004A2664" w:rsidP="00DA0CB8">
      <w:r>
        <w:separator/>
      </w:r>
    </w:p>
  </w:endnote>
  <w:endnote w:type="continuationSeparator" w:id="0">
    <w:p w14:paraId="68333C1A" w14:textId="77777777" w:rsidR="004A2664" w:rsidRDefault="004A2664" w:rsidP="00DA0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7FD0D" w14:textId="77777777" w:rsidR="004A2664" w:rsidRDefault="004A2664" w:rsidP="00DA0CB8">
      <w:r>
        <w:separator/>
      </w:r>
    </w:p>
  </w:footnote>
  <w:footnote w:type="continuationSeparator" w:id="0">
    <w:p w14:paraId="3CBB0806" w14:textId="77777777" w:rsidR="004A2664" w:rsidRDefault="004A2664" w:rsidP="00DA0C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95C6A"/>
    <w:multiLevelType w:val="hybridMultilevel"/>
    <w:tmpl w:val="358EE5F0"/>
    <w:lvl w:ilvl="0" w:tplc="1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FC652F2"/>
    <w:multiLevelType w:val="hybridMultilevel"/>
    <w:tmpl w:val="AD506FB2"/>
    <w:lvl w:ilvl="0" w:tplc="1C090005">
      <w:start w:val="1"/>
      <w:numFmt w:val="bullet"/>
      <w:lvlText w:val=""/>
      <w:lvlJc w:val="left"/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2" w15:restartNumberingAfterBreak="0">
    <w:nsid w:val="107A48B8"/>
    <w:multiLevelType w:val="hybridMultilevel"/>
    <w:tmpl w:val="01B495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B6077"/>
    <w:multiLevelType w:val="hybridMultilevel"/>
    <w:tmpl w:val="F4FCE81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44134"/>
    <w:multiLevelType w:val="hybridMultilevel"/>
    <w:tmpl w:val="3814BF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002FD"/>
    <w:multiLevelType w:val="hybridMultilevel"/>
    <w:tmpl w:val="A33CABDE"/>
    <w:lvl w:ilvl="0" w:tplc="116CA53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7F238E"/>
    <w:multiLevelType w:val="hybridMultilevel"/>
    <w:tmpl w:val="8514EE1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B64D2"/>
    <w:multiLevelType w:val="hybridMultilevel"/>
    <w:tmpl w:val="37A06B5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D41A5"/>
    <w:multiLevelType w:val="hybridMultilevel"/>
    <w:tmpl w:val="9A181E6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65F8B"/>
    <w:multiLevelType w:val="hybridMultilevel"/>
    <w:tmpl w:val="37DC7FBC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0A753C2"/>
    <w:multiLevelType w:val="hybridMultilevel"/>
    <w:tmpl w:val="179652C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43164"/>
    <w:multiLevelType w:val="hybridMultilevel"/>
    <w:tmpl w:val="29D41E0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F46162"/>
    <w:multiLevelType w:val="hybridMultilevel"/>
    <w:tmpl w:val="4072E590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3B0D58"/>
    <w:multiLevelType w:val="hybridMultilevel"/>
    <w:tmpl w:val="172654C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65BAF"/>
    <w:multiLevelType w:val="hybridMultilevel"/>
    <w:tmpl w:val="42E6E2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BF6EB0"/>
    <w:multiLevelType w:val="hybridMultilevel"/>
    <w:tmpl w:val="467EC89E"/>
    <w:lvl w:ilvl="0" w:tplc="1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3CA0D6A"/>
    <w:multiLevelType w:val="hybridMultilevel"/>
    <w:tmpl w:val="D5AA70A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7857E9"/>
    <w:multiLevelType w:val="hybridMultilevel"/>
    <w:tmpl w:val="E904F744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61F4D0D"/>
    <w:multiLevelType w:val="hybridMultilevel"/>
    <w:tmpl w:val="8DA0A9E4"/>
    <w:lvl w:ilvl="0" w:tplc="1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A07F2D"/>
    <w:multiLevelType w:val="hybridMultilevel"/>
    <w:tmpl w:val="EAD20C6A"/>
    <w:lvl w:ilvl="0" w:tplc="1C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8128DE"/>
    <w:multiLevelType w:val="hybridMultilevel"/>
    <w:tmpl w:val="150E069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B601E"/>
    <w:multiLevelType w:val="hybridMultilevel"/>
    <w:tmpl w:val="77CA0F0A"/>
    <w:lvl w:ilvl="0" w:tplc="116CA536">
      <w:numFmt w:val="bullet"/>
      <w:lvlText w:val="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41432786">
    <w:abstractNumId w:val="19"/>
  </w:num>
  <w:num w:numId="2" w16cid:durableId="1692796732">
    <w:abstractNumId w:val="12"/>
  </w:num>
  <w:num w:numId="3" w16cid:durableId="1248614757">
    <w:abstractNumId w:val="18"/>
  </w:num>
  <w:num w:numId="4" w16cid:durableId="1100685551">
    <w:abstractNumId w:val="17"/>
  </w:num>
  <w:num w:numId="5" w16cid:durableId="1454714008">
    <w:abstractNumId w:val="0"/>
  </w:num>
  <w:num w:numId="6" w16cid:durableId="215361398">
    <w:abstractNumId w:val="1"/>
  </w:num>
  <w:num w:numId="7" w16cid:durableId="262808638">
    <w:abstractNumId w:val="16"/>
  </w:num>
  <w:num w:numId="8" w16cid:durableId="138688166">
    <w:abstractNumId w:val="8"/>
  </w:num>
  <w:num w:numId="9" w16cid:durableId="141434904">
    <w:abstractNumId w:val="15"/>
  </w:num>
  <w:num w:numId="10" w16cid:durableId="899098762">
    <w:abstractNumId w:val="6"/>
  </w:num>
  <w:num w:numId="11" w16cid:durableId="2075161808">
    <w:abstractNumId w:val="13"/>
  </w:num>
  <w:num w:numId="12" w16cid:durableId="1731884922">
    <w:abstractNumId w:val="3"/>
  </w:num>
  <w:num w:numId="13" w16cid:durableId="1211267350">
    <w:abstractNumId w:val="14"/>
  </w:num>
  <w:num w:numId="14" w16cid:durableId="343360603">
    <w:abstractNumId w:val="2"/>
  </w:num>
  <w:num w:numId="15" w16cid:durableId="99614984">
    <w:abstractNumId w:val="10"/>
  </w:num>
  <w:num w:numId="16" w16cid:durableId="150414700">
    <w:abstractNumId w:val="20"/>
  </w:num>
  <w:num w:numId="17" w16cid:durableId="1840848245">
    <w:abstractNumId w:val="4"/>
  </w:num>
  <w:num w:numId="18" w16cid:durableId="1784033381">
    <w:abstractNumId w:val="11"/>
  </w:num>
  <w:num w:numId="19" w16cid:durableId="1529835671">
    <w:abstractNumId w:val="7"/>
  </w:num>
  <w:num w:numId="20" w16cid:durableId="822937803">
    <w:abstractNumId w:val="5"/>
  </w:num>
  <w:num w:numId="21" w16cid:durableId="1174881110">
    <w:abstractNumId w:val="21"/>
  </w:num>
  <w:num w:numId="22" w16cid:durableId="8255572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revisionView w:inkAnnotation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64"/>
    <w:rsid w:val="000025BC"/>
    <w:rsid w:val="000461A0"/>
    <w:rsid w:val="00062758"/>
    <w:rsid w:val="000D650D"/>
    <w:rsid w:val="000D694A"/>
    <w:rsid w:val="000F5275"/>
    <w:rsid w:val="00111D47"/>
    <w:rsid w:val="00114845"/>
    <w:rsid w:val="001161B5"/>
    <w:rsid w:val="00126419"/>
    <w:rsid w:val="001406D8"/>
    <w:rsid w:val="00172FAE"/>
    <w:rsid w:val="0019603D"/>
    <w:rsid w:val="00197F4C"/>
    <w:rsid w:val="001C0AAD"/>
    <w:rsid w:val="001D6BEF"/>
    <w:rsid w:val="00201F0E"/>
    <w:rsid w:val="00207B6A"/>
    <w:rsid w:val="002235F4"/>
    <w:rsid w:val="00230CF2"/>
    <w:rsid w:val="002C4775"/>
    <w:rsid w:val="002F5E67"/>
    <w:rsid w:val="003248F5"/>
    <w:rsid w:val="003346C4"/>
    <w:rsid w:val="00352DD9"/>
    <w:rsid w:val="00353068"/>
    <w:rsid w:val="00362942"/>
    <w:rsid w:val="00385AEF"/>
    <w:rsid w:val="00387FD2"/>
    <w:rsid w:val="00395D27"/>
    <w:rsid w:val="003A75DB"/>
    <w:rsid w:val="00412050"/>
    <w:rsid w:val="00447C0C"/>
    <w:rsid w:val="00463C0B"/>
    <w:rsid w:val="004A2664"/>
    <w:rsid w:val="00501F8E"/>
    <w:rsid w:val="00525DCA"/>
    <w:rsid w:val="005C2B39"/>
    <w:rsid w:val="005F0F8C"/>
    <w:rsid w:val="00603A03"/>
    <w:rsid w:val="00605760"/>
    <w:rsid w:val="006123DB"/>
    <w:rsid w:val="006324D2"/>
    <w:rsid w:val="00651F8C"/>
    <w:rsid w:val="00693B32"/>
    <w:rsid w:val="00694E9F"/>
    <w:rsid w:val="006B55B3"/>
    <w:rsid w:val="006F1B1B"/>
    <w:rsid w:val="00727D82"/>
    <w:rsid w:val="00776F19"/>
    <w:rsid w:val="0078305E"/>
    <w:rsid w:val="007A5446"/>
    <w:rsid w:val="007B2D45"/>
    <w:rsid w:val="007D0CD6"/>
    <w:rsid w:val="007D4DBA"/>
    <w:rsid w:val="007F55A0"/>
    <w:rsid w:val="00812177"/>
    <w:rsid w:val="00815E08"/>
    <w:rsid w:val="008232DE"/>
    <w:rsid w:val="00843699"/>
    <w:rsid w:val="0089744B"/>
    <w:rsid w:val="008C6AEE"/>
    <w:rsid w:val="008D62B4"/>
    <w:rsid w:val="008F1A09"/>
    <w:rsid w:val="00947F24"/>
    <w:rsid w:val="009767D5"/>
    <w:rsid w:val="009A6848"/>
    <w:rsid w:val="009E2361"/>
    <w:rsid w:val="009E4A33"/>
    <w:rsid w:val="009E5109"/>
    <w:rsid w:val="00A11869"/>
    <w:rsid w:val="00A25806"/>
    <w:rsid w:val="00AA3CAC"/>
    <w:rsid w:val="00AA7B5A"/>
    <w:rsid w:val="00AB1410"/>
    <w:rsid w:val="00AC57E3"/>
    <w:rsid w:val="00B16758"/>
    <w:rsid w:val="00B33F5D"/>
    <w:rsid w:val="00BF2153"/>
    <w:rsid w:val="00C45919"/>
    <w:rsid w:val="00C51754"/>
    <w:rsid w:val="00C53EDF"/>
    <w:rsid w:val="00C57B6B"/>
    <w:rsid w:val="00D3466F"/>
    <w:rsid w:val="00D45354"/>
    <w:rsid w:val="00D91D01"/>
    <w:rsid w:val="00DA0CB8"/>
    <w:rsid w:val="00DA2DC4"/>
    <w:rsid w:val="00DA5D95"/>
    <w:rsid w:val="00DC5696"/>
    <w:rsid w:val="00DF2C91"/>
    <w:rsid w:val="00E37747"/>
    <w:rsid w:val="00E43288"/>
    <w:rsid w:val="00E6712F"/>
    <w:rsid w:val="00ED1309"/>
    <w:rsid w:val="00F13519"/>
    <w:rsid w:val="00F20F75"/>
    <w:rsid w:val="00F56C02"/>
    <w:rsid w:val="00F84D12"/>
    <w:rsid w:val="00FC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6E56CA"/>
  <w15:docId w15:val="{4563ED7F-61BA-4F2C-BA74-15940087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4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5760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7"/>
      <w:szCs w:val="5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AB141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1410"/>
    <w:pPr>
      <w:widowControl/>
      <w:autoSpaceDE/>
      <w:autoSpaceDN/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A0C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CB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A0C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CB8"/>
    <w:rPr>
      <w:rFonts w:ascii="Arial" w:eastAsia="Arial" w:hAnsi="Arial" w:cs="Arial"/>
    </w:rPr>
  </w:style>
  <w:style w:type="paragraph" w:styleId="TOC1">
    <w:name w:val="toc 1"/>
    <w:basedOn w:val="Normal"/>
    <w:next w:val="Normal"/>
    <w:autoRedefine/>
    <w:uiPriority w:val="39"/>
    <w:unhideWhenUsed/>
    <w:rsid w:val="00ED1309"/>
    <w:pPr>
      <w:tabs>
        <w:tab w:val="right" w:leader="dot" w:pos="9130"/>
      </w:tabs>
      <w:spacing w:after="100"/>
    </w:pPr>
    <w:rPr>
      <w:rFonts w:ascii="Bahnschrift SemiBold" w:eastAsiaTheme="majorEastAsia" w:hAnsi="Bahnschrift SemiBold" w:cstheme="majorBidi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9A6848"/>
    <w:rPr>
      <w:color w:val="0000FF" w:themeColor="hyperlink"/>
      <w:u w:val="single"/>
    </w:rPr>
  </w:style>
  <w:style w:type="paragraph" w:customStyle="1" w:styleId="Style1">
    <w:name w:val="Style1"/>
    <w:basedOn w:val="Heading1"/>
    <w:link w:val="Style1Char"/>
    <w:qFormat/>
    <w:rsid w:val="00F56C02"/>
    <w:pPr>
      <w:jc w:val="center"/>
    </w:pPr>
    <w:rPr>
      <w:rFonts w:ascii="Bahnschrift SemiBold" w:hAnsi="Bahnschrift SemiBold"/>
      <w:sz w:val="36"/>
      <w:szCs w:val="36"/>
    </w:rPr>
  </w:style>
  <w:style w:type="paragraph" w:customStyle="1" w:styleId="basic">
    <w:name w:val="basic"/>
    <w:basedOn w:val="Normal"/>
    <w:link w:val="basicChar"/>
    <w:qFormat/>
    <w:rsid w:val="00F56C02"/>
    <w:pPr>
      <w:ind w:left="426" w:right="351"/>
    </w:pPr>
    <w:rPr>
      <w:color w:val="000000" w:themeColor="text1"/>
      <w:sz w:val="24"/>
      <w:szCs w:val="10"/>
    </w:rPr>
  </w:style>
  <w:style w:type="character" w:customStyle="1" w:styleId="Style1Char">
    <w:name w:val="Style1 Char"/>
    <w:basedOn w:val="Heading1Char"/>
    <w:link w:val="Style1"/>
    <w:rsid w:val="00F56C02"/>
    <w:rPr>
      <w:rFonts w:ascii="Bahnschrift SemiBold" w:eastAsiaTheme="majorEastAsia" w:hAnsi="Bahnschrift SemiBold" w:cstheme="majorBidi"/>
      <w:color w:val="365F91" w:themeColor="accent1" w:themeShade="BF"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0F5275"/>
    <w:rPr>
      <w:color w:val="605E5C"/>
      <w:shd w:val="clear" w:color="auto" w:fill="E1DFDD"/>
    </w:rPr>
  </w:style>
  <w:style w:type="character" w:customStyle="1" w:styleId="basicChar">
    <w:name w:val="basic Char"/>
    <w:basedOn w:val="DefaultParagraphFont"/>
    <w:link w:val="basic"/>
    <w:rsid w:val="00F56C02"/>
    <w:rPr>
      <w:rFonts w:ascii="Arial" w:eastAsia="Arial" w:hAnsi="Arial" w:cs="Arial"/>
      <w:color w:val="000000" w:themeColor="text1"/>
      <w:sz w:val="24"/>
      <w:szCs w:val="10"/>
    </w:rPr>
  </w:style>
  <w:style w:type="table" w:styleId="TableGrid">
    <w:name w:val="Table Grid"/>
    <w:basedOn w:val="TableNormal"/>
    <w:uiPriority w:val="39"/>
    <w:rsid w:val="00111D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D62B4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605760"/>
    <w:pPr>
      <w:widowControl/>
      <w:adjustRightInd w:val="0"/>
    </w:pPr>
    <w:rPr>
      <w:rFonts w:ascii="Calibri" w:hAnsi="Calibri" w:cs="Calibri"/>
      <w:color w:val="000000"/>
      <w:sz w:val="24"/>
      <w:szCs w:val="24"/>
      <w:lang w:val="en-ZA"/>
    </w:rPr>
  </w:style>
  <w:style w:type="character" w:customStyle="1" w:styleId="Heading2Char">
    <w:name w:val="Heading 2 Char"/>
    <w:basedOn w:val="DefaultParagraphFont"/>
    <w:link w:val="Heading2"/>
    <w:uiPriority w:val="9"/>
    <w:rsid w:val="0060576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B2D4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30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youtube.com/@tutorialsEUC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arn.microsoft.com/en-us/aspnet/core/mvc/models/file-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tackoverflow.com/users/133/luke-girvi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ira\OneDrive\Documentos\Custom%20Office%20Templates\Computer%20science-%20Year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C1F15988C84F48BC1F086C6D99EAD3" ma:contentTypeVersion="4" ma:contentTypeDescription="Create a new document." ma:contentTypeScope="" ma:versionID="13247ba44940817071f9206b5417de00">
  <xsd:schema xmlns:xsd="http://www.w3.org/2001/XMLSchema" xmlns:xs="http://www.w3.org/2001/XMLSchema" xmlns:p="http://schemas.microsoft.com/office/2006/metadata/properties" xmlns:ns3="608f52e1-982c-46c0-94d2-f6044c228b04" targetNamespace="http://schemas.microsoft.com/office/2006/metadata/properties" ma:root="true" ma:fieldsID="21b20a5d6a81a67305fd57597c06c857" ns3:_="">
    <xsd:import namespace="608f52e1-982c-46c0-94d2-f6044c228b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f52e1-982c-46c0-94d2-f6044c228b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FEB52-5433-4205-9951-BDD2C82CC7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365D5C0-F740-429B-9272-47F956EA22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69D5D3-7358-48E3-ACF4-A0B5DB9F03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f52e1-982c-46c0-94d2-f6044c228b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641653-DFAC-4773-83AD-6D54F1BEB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Computer science- Year 1.dotx</Template>
  <TotalTime>31</TotalTime>
  <Pages>8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cover.cdr</vt:lpstr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cover.cdr</dc:title>
  <dc:creator>Keira Wilmot</dc:creator>
  <cp:lastModifiedBy>Keira Wilmot</cp:lastModifiedBy>
  <cp:revision>7</cp:revision>
  <dcterms:created xsi:type="dcterms:W3CDTF">2024-10-18T14:17:00Z</dcterms:created>
  <dcterms:modified xsi:type="dcterms:W3CDTF">2024-10-18T14:48:00Z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Adobe Photoshop CS6 (Windows)</vt:lpwstr>
  </property>
  <property fmtid="{D5CDD505-2E9C-101B-9397-08002B2CF9AE}" pid="4" name="LastSaved">
    <vt:filetime>2021-07-30T00:00:00Z</vt:filetime>
  </property>
  <property fmtid="{D5CDD505-2E9C-101B-9397-08002B2CF9AE}" pid="5" name="ContentTypeId">
    <vt:lpwstr>0x0101003CC1F15988C84F48BC1F086C6D99EAD3</vt:lpwstr>
  </property>
</Properties>
</file>